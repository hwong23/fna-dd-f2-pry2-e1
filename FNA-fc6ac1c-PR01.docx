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STEF@fc6ac1c</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1.fc6ac1c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1.fc6ac1c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1.fc6ac1c</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71bdb98-bab3-4e5d-a139-02cd775b242f"/>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cfca09d-8453-48f0-adba-5452abc1a06d"/>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75994744-d4ca-4383-933c-90f7dd5eb4f1"/>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1.fc6ac1c</w:t>
      </w:r>
    </w:p>
    <w:p>
      <w:pPr>
        <w:pStyle w:val="FirstParagraph"/>
      </w:pPr>
    </w:p>
    <w:bookmarkEnd w:id="62"/>
    <w:bookmarkEnd w:id="63"/>
    <w:bookmarkStart w:id="71"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a07833a5-cf22-4f2e-8192-d14e7bc0685f"/>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b831387-930c-46cb-b625-8913ec9b39a9"/>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fb52242b-b6bd-4838-8bcf-35e7545a5923"/>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613d6f75-07f2-487a-a542-36704bad7f57"/>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0810b07f-6755-4598-83a5-d1c0ada9a4b0"/>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afdd3c50-9853-4a20-ac55-78e05c575962"/>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72b60c8f-753f-47cb-9d5a-d6cb405c165c"/>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Start w:id="11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fc6ac1c272dbf2037e7cdb4dd387824406b9b10a/"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fc6ac1c272dbf2037e7cdb4dd387824406b9b10a/"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2023-07-27T14:18:30Z</dcterms:created>
  <dcterms:modified xsi:type="dcterms:W3CDTF">2023-07-27T14:18:30Z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