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STEF@c19f230</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1.c19f230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1.c19f230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1.c19f230</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cca78c43-48e5-48bf-9ed5-bdeb42eebc7e"/>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1.c19f230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c061e737-1387-450e-9ff3-676c337198d0"/>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c97c560f-775c-4333-a2bd-b541d23652aa"/>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1.c19f230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1.c19f230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1.c19f230</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62eca56b-ba14-4a0e-887b-a0cacec768d9"/>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1.c19f230</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c7c5df96-6640-4405-b12a-c3558b386d6e"/>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8faac2fc-947f-4695-8c86-0645922e5635"/>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07a36b1f-4338-4c3f-b26f-e58f35967f94"/>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ea802bef-6269-450a-bf17-3549a351c31a"/>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445ca4d-e98a-41af-83d7-b5078a6d0dae"/>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bb66cb9c-a7ae-4132-95b9-97bf2c917f2c"/>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c19f230b778f01b3b957995cd0ef6f581615d9f2/"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c19f230b778f01b3b957995cd0ef6f581615d9f2/"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2023-07-27T18:27:36Z</dcterms:created>
  <dcterms:modified xsi:type="dcterms:W3CDTF">2023-07-27T18:27:36Z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