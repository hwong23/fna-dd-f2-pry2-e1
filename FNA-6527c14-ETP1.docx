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STEF@6527c14</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1.6527c14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1.6527c14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1.6527c14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a72ee0d8-a20c-49c1-9930-7ebd437f955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1.6527c14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e769344e-e6d4-4cf8-8d2f-ff700e813d08"/>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180a4228-dac5-4b9f-86f5-3cb5ed9592d3"/>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1.6527c14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1.6527c14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1.6527c14</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fd171339-7aed-4ec8-968f-f3a7aa699543"/>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1.6527c14</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dc959ad-3bb0-4f4d-8edd-d742c1fe3bdd"/>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b960f1a0-a367-4cb3-b961-12f9cf8c5060"/>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4a39cef7-bf1d-4893-9d6c-7462761c052c"/>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273d0b49-5e0b-41ca-a0e9-938a538111fe"/>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7b28996-247e-49a4-a4e1-98b0c197e493"/>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948c4bf4-870c-4f9a-96f6-46c2d5dbd73c"/>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527c1480a3625dc9ecbd452985b92e11cf21de1/"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527c1480a3625dc9ecbd452985b92e11cf21de1/"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2023-07-28T13:46:27Z</dcterms:created>
  <dcterms:modified xsi:type="dcterms:W3CDTF">2023-07-28T13:46:27Z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