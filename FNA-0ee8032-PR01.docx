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STEF@0ee8032</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1.0ee8032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1.0ee8032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1.0ee8032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04dcaa13-69dc-4176-8dba-f1cae64735fb"/>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1.0ee8032</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f083ada4-ccef-409d-bd93-d4937d32690f"/>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60cc0ffb-98d3-4bba-b343-18e82b50618a"/>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1.0ee8032</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1.0ee8032</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1.0ee8032</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6209a83a-e250-41d2-a6c0-79c1f8cde457"/>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1.0ee8032</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2a0d47f-a5fe-49da-8631-cd51c4fb82ed"/>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7e3b6087-3f7d-4637-b14c-58a46e4bafe9"/>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b82f671e-4d37-4957-a48b-3e03359b9468"/>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e9d77e04-ab5c-4d0d-862a-a8de09787c99"/>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2f3069c-2afe-408a-a3c3-43820f8c9f85"/>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547a1c06-98d0-40fb-9707-2594c47068ee"/>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0ee8032d5d24da7ac00cddb7fe40a2e5dd6ddcf9/"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0ee8032d5d24da7ac00cddb7fe40a2e5dd6ddcf9/"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2023-07-27T22:08:47Z</dcterms:created>
  <dcterms:modified xsi:type="dcterms:W3CDTF">2023-07-27T22:08:47Z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