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1.0c85d27</w:t>
            </w:r>
            <w:r>
              <w:t xml:space="preserve"> </w:t>
            </w:r>
            <w:r>
              <w:t xml:space="preserve">del 28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9b675970-a047-45ae-9482-aca4165201ea"/>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3204e08a-bcc6-42ca-9660-3491b93b409c"/>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be41f70f-6f74-4dd0-988c-d11194a5b207"/>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0af733f8-27fd-406f-a581-b22948c4bbf8"/>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5911e344-63f7-4deb-b82f-0707d613e197"/>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2023-07-28T19:32:02Z</dcterms:created>
  <dcterms:modified xsi:type="dcterms:W3CDTF">2023-07-28T19:32:02Z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