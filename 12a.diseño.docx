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9f1a840-5a19-4b65-9a83-ca0553c8745b"/>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b7c4d3bd-eaeb-4451-aacc-d52eeca9451a"/>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299718db-a314-49ff-8e4c-c625a01d04ef"/>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0e7034c-9799-4e23-b8f9-c972376b2daf"/>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b62b33bc-7e5a-43f5-9441-5503323ae7e1"/>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2023-07-31T01:10:44Z</dcterms:created>
  <dcterms:modified xsi:type="dcterms:W3CDTF">2023-07-31T01:10:44Z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