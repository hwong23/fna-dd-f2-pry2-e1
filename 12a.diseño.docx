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1.0d87008</w:t>
            </w:r>
            <w:r>
              <w:t xml:space="preserve"> </w:t>
            </w:r>
            <w:r>
              <w:t xml:space="preserve">del 29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e2f0668-9f53-4ed1-aa49-e068859e3aa7"/>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0b9ec8bd-d092-4377-8a0a-0639ce71c2f2"/>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2defd9d-dc52-4e06-ae84-6d69ed2e061e"/>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2b794e08-c119-41a0-9f83-66655d608b4b"/>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05092b76-e034-4873-9a71-38b28fd1f967"/>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2023-07-29T21:26:52Z</dcterms:created>
  <dcterms:modified xsi:type="dcterms:W3CDTF">2023-07-29T21:26:52Z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