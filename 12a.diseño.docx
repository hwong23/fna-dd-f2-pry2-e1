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1.05f42bd</w:t>
            </w:r>
            <w:r>
              <w:t xml:space="preserve"> </w:t>
            </w:r>
            <w:r>
              <w:t xml:space="preserve">del 29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539f5878-46b1-46fc-a7a5-4b7e0b87a194"/>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7fb7f2dd-ee79-4bc4-afcc-c3dfb5ca5425"/>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99f010c2-93ee-42bf-a0c1-ada326c44f60"/>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7642cd0-1646-4d47-a34e-3c0588390af1"/>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9a46a14c-b493-40b1-ad5a-9a7473fbba48"/>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2023-07-29T21:30:12Z</dcterms:created>
  <dcterms:modified xsi:type="dcterms:W3CDTF">2023-07-29T21:30:12Z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