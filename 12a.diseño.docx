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1.66e6b82</w:t>
            </w:r>
            <w:r>
              <w:t xml:space="preserve"> </w:t>
            </w:r>
            <w:r>
              <w:t xml:space="preserve">del 29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6f7d8f42-080c-475b-9f37-ed7e2edc0d5f"/>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04eee34d-f54a-4bbe-8deb-0a0788834e2e"/>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5b2c24f3-bde3-4a7b-bc09-f40d8cc8643d"/>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04e95b3f-92da-43d0-b15a-4fdbd4369d6b"/>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1e06d489-0e10-4902-979f-d2662b27d37e"/>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2023-07-29T22:24:01Z</dcterms:created>
  <dcterms:modified xsi:type="dcterms:W3CDTF">2023-07-29T22:24:01Z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