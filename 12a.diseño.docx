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1.9124955</w:t>
            </w:r>
            <w:r>
              <w:t xml:space="preserve"> </w:t>
            </w:r>
            <w:r>
              <w:t xml:space="preserve">del 02 Aug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04b0af5-68c7-4702-9db5-381af5f476f3"/>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26c699d7-f4ad-4a36-9163-de93fcbcf18e"/>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c012ec1b-f69f-44af-9fd9-d2fd60df124f"/>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5206395b-1498-4161-bb82-53f974f39ef4"/>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a5169126-55c0-4a66-99c2-cbbac2f8b469"/>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2023-08-02T09:31:25Z</dcterms:created>
  <dcterms:modified xsi:type="dcterms:W3CDTF">2023-08-02T09:31:25Z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