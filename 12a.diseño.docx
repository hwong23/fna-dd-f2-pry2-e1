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1.22d7337</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009067a-daee-40e0-9e0e-1953e0d76e4e"/>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e3410641-be5b-46c3-be32-1693261ffe68"/>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be573c0f-6214-44f4-b07b-3b7d8c2e6ba1"/>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40ea2412-891b-4f3c-8c73-959d58392d79"/>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f4229495-a948-4285-84b5-532b425786a7"/>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e2f61b2c-cad8-4d56-bb1c-afcac45a66d7"/>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2023-07-28T18:06:49Z</dcterms:created>
  <dcterms:modified xsi:type="dcterms:W3CDTF">2023-07-28T18:06:49Z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