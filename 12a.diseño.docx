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1.e643d2c</w:t>
            </w:r>
            <w:r>
              <w:t xml:space="preserve"> </w:t>
            </w:r>
            <w:r>
              <w:t xml:space="preserve">del 29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d080a392-f3a1-4568-a7b3-8ba0de3fd4d2"/>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d539676-84a2-486f-a278-a01b238ecc44"/>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456ddc59-705e-4890-8781-36966643070e"/>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d01343a1-3cfb-4823-a17e-56a3a73128fd"/>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490228e1-3029-46db-a332-6f23aee8fa15"/>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2023-07-29T22:51:22Z</dcterms:created>
  <dcterms:modified xsi:type="dcterms:W3CDTF">2023-07-29T22:51:22Z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