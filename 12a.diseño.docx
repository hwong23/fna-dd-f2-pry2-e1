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1.1ec152a</w:t>
            </w:r>
            <w:r>
              <w:t xml:space="preserve"> </w:t>
            </w:r>
            <w:r>
              <w:t xml:space="preserve">del 28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f80d323-c0bf-48aa-b386-928372f14568"/>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f206611d-169b-4de3-b536-f6bf8d0d3d65"/>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dd736960-43dc-4bfb-b0d5-ead889202b07"/>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448d9bed-d77f-4b11-85d2-60845b5502f5"/>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1835cb43-da15-4f7c-b18c-20dfbc44f609"/>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d3dab719-bdfa-4a57-9330-d8e5ebbc3be7"/>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2023-07-28T13:25:41Z</dcterms:created>
  <dcterms:modified xsi:type="dcterms:W3CDTF">2023-07-28T13:25:41Z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