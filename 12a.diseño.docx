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324bbe1-4a1b-479a-a773-e4457d0e82a3"/>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b03becbb-133c-49a4-9870-30394b526f0f"/>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9d68a5dd-1102-4255-9377-8e9cb9515471"/>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8ccb311-906b-4de6-a18e-8a0a41f46e98"/>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0fda68f2-cd08-497d-81a8-cb2f4fb6cfcd"/>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2023-07-29T21:37:34Z</dcterms:created>
  <dcterms:modified xsi:type="dcterms:W3CDTF">2023-07-29T21:37:34Z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