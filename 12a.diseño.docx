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servicios,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1.740e839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5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 del FNA y que implica a las problemáticas diagnosticadas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a6a64aa8-3788-42d8-8721-25e23041527b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1dad5b1f-367d-4440-bba1-81f7cb2b6e57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01f76feb-ef75-41ab-9702-2edbc867b56f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1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0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3a14c4be-992d-44f2-8bbc-2c2c4bd8b9e1"/>
    <w:p>
      <w:pPr>
        <w:pStyle w:val="FirstParagraph"/>
      </w:pPr>
      <w:bookmarkStart w:id="39" w:name="fig:"/>
      <w:r>
        <w:t xml:space="preserve">Figure 4: Malla de datos para el FNA</w:t>
      </w:r>
      <w:bookmarkEnd w:id="39"/>
    </w:p>
    <w:bookmarkEnd w:id="0"/>
    <w:bookmarkEnd w:id="40"/>
    <w:bookmarkStart w:id="49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09309b2d-0f8c-4db8-b9b7-5f559c98c296"/>
    <w:p>
      <w:pPr>
        <w:pStyle w:val="CaptionedFigure"/>
      </w:pPr>
      <w:bookmarkStart w:id="44" w:name="fig:"/>
      <w:r>
        <w:drawing>
          <wp:inline>
            <wp:extent cx="5486400" cy="3200400"/>
            <wp:effectExtent b="0" l="0" r="0" t="0"/>
            <wp:docPr descr="Figure 5: Plano de Datos Objetivo del FNA" title="" id="42" name="Picture"/>
            <a:graphic>
              <a:graphicData uri="http://schemas.openxmlformats.org/drawingml/2006/picture">
                <pic:pic>
                  <pic:nvPicPr>
                    <pic:cNvPr descr="images/datimage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ff20f2a8-667f-40a2-85b2-051d6e5f9c11"/>
    <w:p>
      <w:pPr>
        <w:pStyle w:val="CaptionedFigure"/>
      </w:pPr>
      <w:bookmarkStart w:id="48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6" name="Picture"/>
            <a:graphic>
              <a:graphicData uri="http://schemas.openxmlformats.org/drawingml/2006/picture">
                <pic:pic>
                  <pic:nvPicPr>
                    <pic:cNvPr descr="images/datimage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49"/>
    <w:bookmarkStart w:id="50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0"/>
    <w:bookmarkEnd w:id="51"/>
    <w:bookmarkStart w:id="54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2" w:name="arquitectura-objetivo"/>
    <w:p>
      <w:pPr>
        <w:pStyle w:val="Ttulo3"/>
      </w:pPr>
      <w:r>
        <w:t xml:space="preserve">Arquitectura Objetivo</w:t>
      </w:r>
    </w:p>
    <w:p>
      <w:pPr>
        <w:pStyle w:val="FirstParagraph"/>
      </w:pPr>
    </w:p>
    <w:p>
      <w:pPr>
        <w:pStyle w:val="Textoindependiente"/>
      </w:pPr>
    </w:p>
    <w:bookmarkEnd w:id="52"/>
    <w:bookmarkStart w:id="53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 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del Bus de Servicios, habilitando un modelo híbrido de aplicaciones nativas de nube y al mismo tiempo de arquitectura orientada a servicios (SOA).</w:t>
      </w:r>
    </w:p>
    <w:bookmarkEnd w:id="53"/>
    <w:bookmarkEnd w:id="54"/>
    <w:bookmarkEnd w:id="5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2023-07-27T11:36:09Z</dcterms:created>
  <dcterms:modified xsi:type="dcterms:W3CDTF">2023-07-27T11:36:09Z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