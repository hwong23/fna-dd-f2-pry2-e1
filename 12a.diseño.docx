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1.f412956</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2ab29c4e-d1e1-477f-8e49-f165d068d87d"/>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3050695d-fb86-4a6a-852c-1fb7bce9f716"/>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f3abef87-2cc5-4447-b609-540229a61ed1"/>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c907cd88-3c97-4af2-a953-47a8171e1c5e"/>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00b743c0-035e-4554-98b8-f28ff1b6e8bc"/>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2023-08-02T09:29:42Z</dcterms:created>
  <dcterms:modified xsi:type="dcterms:W3CDTF">2023-08-02T09:29:42Z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