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1.fd9e08d</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c9e8672f-51fd-42ea-906b-de338f89b99c"/>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1120c2ef-01c0-4b16-bf81-bfda358af533"/>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979eb303-1502-44d5-9e1f-0a03d32f2533"/>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353cc0a-f0ed-4a76-b4dd-7b3c8fa79082"/>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28d36fcc-fcf4-4433-9b13-881e90ebb26d"/>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2023-07-28T19:28:37Z</dcterms:created>
  <dcterms:modified xsi:type="dcterms:W3CDTF">2023-07-28T19:28:37Z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