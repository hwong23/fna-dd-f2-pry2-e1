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1.6920910</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e4f4d5fa-a005-4994-a96b-537e30f00fc7"/>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0163cad3-4cca-4b1f-8e2c-606b41d68884"/>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d6d74862-0c93-4f87-91fe-74c4a1c413a2"/>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d8fb4f3a-ac3e-4f96-bd29-12085cb91c78"/>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3ced96b9-95c7-492c-82de-2df7f1bf82d7"/>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f3679f65-1d1e-41ca-bb48-c6a30dd7a3e8"/>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2023-07-28T12:47:13Z</dcterms:created>
  <dcterms:modified xsi:type="dcterms:W3CDTF">2023-07-28T12:47:13Z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