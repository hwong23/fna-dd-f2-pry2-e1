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1.1841065</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b63b3c1-f719-4228-9120-5a3934c3708a"/>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0be17100-9951-420c-865b-96b75866ba05"/>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b7cadc09-9ea6-498e-86ad-d2e9f2b9ac4e"/>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30d8ef33-6202-4b8d-ae40-2bda5e31c3bc"/>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88e35889-4684-4d2c-a342-a27db86492ee"/>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2023-08-02T09:30:31Z</dcterms:created>
  <dcterms:modified xsi:type="dcterms:W3CDTF">2023-08-02T09:30:31Z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