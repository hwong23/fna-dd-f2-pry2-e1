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1.fb6b3e9</w:t>
            </w:r>
            <w:r>
              <w:t xml:space="preserve"> </w:t>
            </w:r>
            <w:r>
              <w:t xml:space="preserve">del 28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7c2653c3-62af-4865-a637-98b2c5e03fcb"/>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48870239-7a69-40a5-9ea0-75c7ec44537c"/>
    <w:p>
      <w:pPr>
        <w:pStyle w:val="CaptionedFigure"/>
      </w:pPr>
      <w:bookmarkStart w:id="30" w:name="fi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51d01f34-ef32-49fc-b81a-a535d067ae66"/>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2e58572a-c93b-4627-a91d-54ce03ec2514"/>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ef2a6b15-cb64-4d66-8888-e7c4a2002c66"/>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2023-07-28T18:48:27Z</dcterms:created>
  <dcterms:modified xsi:type="dcterms:W3CDTF">2023-07-28T18:48:27Z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