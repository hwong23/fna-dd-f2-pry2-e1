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STEF@59b46cb</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1.59b46cb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1.59b46cb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1.59b46cb</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9370a2a5-87b7-4a9f-a4e0-0b75e0f2973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d5ce2b2-7567-4abe-a1dd-63214426c52d"/>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3b3350a5-4ddf-43f7-ae04-5bbbeae90cde"/>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1.59b46cb</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d0b81e3c-3513-4642-93d0-15b08cb80c87"/>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090361"/>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090361"/>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4a6e665f-4b7b-4cb7-a318-097168d5b1c7"/>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3f658196-f1d7-4470-9511-774ca36a3bcd"/>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21038a83-ab63-4fc5-8ad4-e2f7a7c420ea"/>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1.59b46cb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59b46cb57c3760386b1a6a16fa40a823d5132854/"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59b46cb57c3760386b1a6a16fa40a823d5132854/"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2023-08-09T10:51:14Z</dcterms:created>
  <dcterms:modified xsi:type="dcterms:W3CDTF">2023-08-09T10:51:14Z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